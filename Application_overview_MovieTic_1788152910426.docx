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Request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Availability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Execution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Process Review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